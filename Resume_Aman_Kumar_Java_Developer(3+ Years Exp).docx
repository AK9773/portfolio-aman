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08A24">
      <w:pPr>
        <w:pStyle w:val="37"/>
        <w:spacing w:line="240" w:lineRule="auto"/>
        <w:jc w:val="center"/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Aman Kumar</w:t>
      </w:r>
    </w:p>
    <w:p w14:paraId="6592E495">
      <w:pPr>
        <w:spacing w:after="0" w:afterAutospacing="0" w:line="240" w:lineRule="auto"/>
        <w:ind w:firstLine="0"/>
        <w:jc w:val="center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1"/>
          <w:sz w:val="20"/>
          <w:szCs w:val="20"/>
          <w14:textFill>
            <w14:solidFill>
              <w14:schemeClr w14:val="tx1"/>
            </w14:solidFill>
          </w14:textFill>
        </w:rPr>
        <w:t>Senior Software Engineer (Java, Spring Boot, Microservices)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| 8394079588 | </w:t>
      </w:r>
      <w:r>
        <w:rPr>
          <w:rFonts w:hint="default" w:ascii="Calibri" w:hAnsi="Calibri" w:cs="Calibri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instrText xml:space="preserve"> HYPERLINK "mailto:prajapatiaman445@gmail.com" \h </w:instrText>
      </w:r>
      <w:r>
        <w:rPr>
          <w:rFonts w:hint="default" w:ascii="Calibri" w:hAnsi="Calibri" w:cs="Calibri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30"/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prajapatiaman</w:t>
      </w:r>
      <w:r>
        <w:rPr>
          <w:rStyle w:val="30"/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>445</w:t>
      </w:r>
      <w:bookmarkStart w:id="0" w:name="_GoBack"/>
      <w:bookmarkEnd w:id="0"/>
      <w:r>
        <w:rPr>
          <w:rStyle w:val="30"/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@gmail.com</w:t>
      </w:r>
      <w:r>
        <w:rPr>
          <w:rStyle w:val="30"/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 w14:paraId="5D8BD808">
      <w:pPr>
        <w:spacing w:after="0" w:afterAutospacing="0" w:line="240" w:lineRule="auto"/>
        <w:ind w:firstLine="0"/>
        <w:jc w:val="center"/>
        <w:rPr>
          <w:rStyle w:val="30"/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shd w:val="clear" w:color="auto" w:fill="auto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IIT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Roorkee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t xml:space="preserve">|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instrText xml:space="preserve"> HYPERLINK "https://portfolio-aman-delta.vercel.app" </w:instrTex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2"/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t>https://portfolio-aman-delta.vercel.app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t xml:space="preserve"> |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14:textFill>
            <w14:solidFill>
              <w14:schemeClr w14:val="tx1"/>
            </w14:solidFill>
          </w14:textFill>
        </w:rPr>
        <w:instrText xml:space="preserve"> HYPERLINK "http://www.linkedin.com/in/ak9773" </w:instrTex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2"/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14:textFill>
            <w14:solidFill>
              <w14:schemeClr w14:val="tx1"/>
            </w14:solidFill>
          </w14:textFill>
        </w:rPr>
        <w:t>www.linkedin.com/in/ak9773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instrText xml:space="preserve"> HYPERLINK "https://github.com/AK9773" </w:instrTex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2"/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t>https://github.com/AK9773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u w:val="none"/>
          <w:shd w:val="clear" w:color="auto" w:fill="auto"/>
          <w:lang w:val="en-IN"/>
          <w14:textFill>
            <w14:solidFill>
              <w14:schemeClr w14:val="tx1"/>
            </w14:solidFill>
          </w14:textFill>
        </w:rPr>
        <w:fldChar w:fldCharType="end"/>
      </w:r>
    </w:p>
    <w:p w14:paraId="633C514B">
      <w:pPr>
        <w:pStyle w:val="2"/>
        <w:pBdr>
          <w:top w:val="single" w:color="000000" w:sz="4" w:space="4"/>
        </w:pBdr>
        <w:spacing w:line="240" w:lineRule="auto"/>
        <w:jc w:val="center"/>
        <w:rPr>
          <w:rFonts w:hint="default" w:ascii="Calibri" w:hAnsi="Calibri" w:eastAsia="Calibri" w:cs="Calibri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Professional Summary</w:t>
      </w:r>
    </w:p>
    <w:p w14:paraId="6A701B47">
      <w:pPr>
        <w:spacing w:before="0" w:beforeAutospacing="0" w:after="0" w:afterAutospacing="0" w:line="240" w:lineRule="auto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Results-driven Software Engineer with 3+ years of experience in backend development and full-stack engineering</w:t>
      </w:r>
      <w:r>
        <w:rPr>
          <w:rFonts w:hint="default" w:ascii="Calibri" w:hAnsi="Calibri" w:eastAsia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Calibri" w:hAnsi="Calibri" w:eastAsia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Strong expertise in Java 8, Spring Boot, Spring ecosystem, Hibernate/JPA, and RESTful microservices architecture. Proven experience in designing, developing, testing, and deploying scalable microservices, with hands-on exposure to CI/CD </w:t>
      </w:r>
      <w:r>
        <w:rPr>
          <w:rFonts w:hint="default" w:ascii="Calibri" w:hAnsi="Calibri" w:eastAsia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@</w:t>
      </w:r>
      <w:r>
        <w:rPr>
          <w:rFonts w:hint="default" w:ascii="Calibri" w:hAnsi="Calibri" w:eastAsia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pipelines, unit and integration testing, and performance optimization. Adept at collaborating in Agile environments and building robust backend systems with seamless frontend integration using React.js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.</w:t>
      </w:r>
    </w:p>
    <w:p w14:paraId="51301CB5">
      <w:pPr>
        <w:pStyle w:val="2"/>
        <w:pBdr>
          <w:top w:val="single" w:color="000000" w:sz="4" w:space="4"/>
        </w:pBdr>
        <w:spacing w:after="0" w:afterAutospacing="0" w:line="240" w:lineRule="auto"/>
        <w:jc w:val="center"/>
        <w:rPr>
          <w:rFonts w:hint="default" w:ascii="Calibri" w:hAnsi="Calibri" w:eastAsia="Calibri" w:cs="Calibri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 xml:space="preserve">Professional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Experience</w:t>
      </w:r>
    </w:p>
    <w:p w14:paraId="2E1F2F2F">
      <w:pPr>
        <w:pStyle w:val="4"/>
        <w:spacing w:line="240" w:lineRule="auto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Sage IT Pvt Ltd – Noida, India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August 2025 -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December 2025</w:t>
      </w:r>
    </w:p>
    <w:p w14:paraId="1A814399">
      <w:pPr>
        <w:shd w:val="clear" w:color="auto" w:fill="FFFFFF" w:themeFill="background1"/>
        <w:spacing w:before="0" w:beforeAutospacing="0" w:after="0" w:afterAutospacing="0" w:line="240" w:lineRule="auto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Designation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Senior Software Engineer</w:t>
      </w:r>
    </w:p>
    <w:p w14:paraId="47A2C87F">
      <w:pPr>
        <w:pStyle w:val="5"/>
        <w:spacing w:line="240" w:lineRule="auto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Optum Inc Project</w:t>
      </w:r>
    </w:p>
    <w:p w14:paraId="544A7757">
      <w:pPr>
        <w:pStyle w:val="65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Developing and enhancing RESTful microservices using Spring Boot as part of a scalable microservices architecture.</w:t>
      </w:r>
    </w:p>
    <w:p w14:paraId="180CA68D">
      <w:pPr>
        <w:pStyle w:val="65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Building and maintaining frontend modules using React.js and Redux Toolkit, ensuring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seamless API integration.</w:t>
      </w:r>
    </w:p>
    <w:p w14:paraId="4C4F7FD0">
      <w:pPr>
        <w:pStyle w:val="65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Key Technologies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: Java, Spring Boot, REST APIs, Microservices, Docker, Jenkins, Git, React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.js</w:t>
      </w:r>
    </w:p>
    <w:p w14:paraId="265BB4E0">
      <w:pPr>
        <w:pStyle w:val="4"/>
        <w:spacing w:line="240" w:lineRule="auto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Zensar Technologies Ltd – Pune, India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March 2022 - July 2025 </w:t>
      </w:r>
    </w:p>
    <w:p w14:paraId="34760DBE">
      <w:pPr>
        <w:shd w:val="clear" w:color="auto" w:fill="FFFFFF" w:themeFill="background1"/>
        <w:spacing w:before="0" w:beforeAutospacing="0" w:after="0" w:afterAutospacing="0" w:line="240" w:lineRule="auto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Designation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Software Engineer</w:t>
      </w:r>
    </w:p>
    <w:p w14:paraId="1788612F">
      <w:pPr>
        <w:pStyle w:val="5"/>
        <w:spacing w:line="240" w:lineRule="auto"/>
        <w:jc w:val="both"/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CISCO Project</w:t>
      </w:r>
    </w:p>
    <w:p w14:paraId="3F156221">
      <w:pPr>
        <w:pStyle w:val="65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Developed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and implemented high performance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REST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ful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APIs for CDETS,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used by 10k+ users,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improving defect management efficiency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and reliability</w:t>
      </w:r>
    </w:p>
    <w:p w14:paraId="25D2D220">
      <w:pPr>
        <w:pStyle w:val="65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Optimized API response times through performance tuning and caching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strategies by up to 20%</w:t>
      </w:r>
    </w:p>
    <w:p w14:paraId="3D3AB620">
      <w:pPr>
        <w:pStyle w:val="65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Collaborated with CISCO engineering teams to ensure compliance with architectural standards</w:t>
      </w:r>
    </w:p>
    <w:p w14:paraId="33BE004F">
      <w:pPr>
        <w:pStyle w:val="65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Key Technologies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: Java, Spring Boot, REST APIs, Microservices, Docker, Jenkins, Git, 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React.js</w:t>
      </w:r>
    </w:p>
    <w:p w14:paraId="1614B075">
      <w:pPr>
        <w:pStyle w:val="5"/>
        <w:spacing w:line="240" w:lineRule="auto"/>
        <w:jc w:val="both"/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Blue Planet Project</w:t>
      </w:r>
    </w:p>
    <w:p w14:paraId="5DF9F6AB">
      <w:pPr>
        <w:pStyle w:val="65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Contributed to resource adapter development for Blue Planet's network automation platform</w:t>
      </w:r>
    </w:p>
    <w:p w14:paraId="487C3883">
      <w:pPr>
        <w:pStyle w:val="65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Implemented Java-based integration solutions for telecom service providers</w:t>
      </w:r>
    </w:p>
    <w:p w14:paraId="30B77DB3">
      <w:pPr>
        <w:pStyle w:val="65"/>
        <w:numPr>
          <w:ilvl w:val="0"/>
          <w:numId w:val="5"/>
        </w:numPr>
        <w:shd w:val="clear" w:color="auto" w:fill="FFFFFF" w:themeFill="background1"/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Participated in full development life cycle from requirements to deployment</w:t>
      </w:r>
    </w:p>
    <w:p w14:paraId="197493D7">
      <w:pPr>
        <w:pStyle w:val="65"/>
        <w:numPr>
          <w:ilvl w:val="0"/>
          <w:numId w:val="5"/>
        </w:numPr>
        <w:spacing w:before="0" w:beforeAutospacing="0" w:after="0" w:afterAutospacing="0" w:line="240" w:lineRule="auto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Key Technologies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: Java, Spring Boot, REST APIs, Microservices, Docker, Jenkins, Git, React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.js</w:t>
      </w:r>
    </w:p>
    <w:p w14:paraId="38C8F6AB">
      <w:pPr>
        <w:pStyle w:val="2"/>
        <w:pBdr>
          <w:top w:val="single" w:color="000000" w:sz="4" w:space="4"/>
        </w:pBdr>
        <w:spacing w:line="240" w:lineRule="auto"/>
        <w:jc w:val="center"/>
        <w:rPr>
          <w:rFonts w:hint="default" w:ascii="Calibri" w:hAnsi="Calibri" w:eastAsia="Calibri" w:cs="Calibri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Skills</w:t>
      </w:r>
    </w:p>
    <w:p w14:paraId="0046348E">
      <w:pPr>
        <w:pStyle w:val="65"/>
        <w:numPr>
          <w:ilvl w:val="0"/>
          <w:numId w:val="6"/>
        </w:numPr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Languages: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Java, JavaScript </w:t>
      </w:r>
    </w:p>
    <w:p w14:paraId="34C6DE60">
      <w:pPr>
        <w:pStyle w:val="65"/>
        <w:numPr>
          <w:ilvl w:val="0"/>
          <w:numId w:val="6"/>
        </w:numPr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Frameworks and Libraries: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Spring Boot, Node.js, React.js,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Redux Toolkit,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Express.js, Angular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, JUnit, Mockito</w:t>
      </w:r>
    </w:p>
    <w:p w14:paraId="2E469646">
      <w:pPr>
        <w:pStyle w:val="65"/>
        <w:numPr>
          <w:ilvl w:val="0"/>
          <w:numId w:val="6"/>
        </w:numPr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Databases, Cloud &amp; DevOps: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MySQL, MongoDB, PostgreSQL, Redis, AWS, Docker, Jenkins, CI/CD</w:t>
      </w:r>
    </w:p>
    <w:p w14:paraId="09679E79">
      <w:pPr>
        <w:pStyle w:val="65"/>
        <w:numPr>
          <w:ilvl w:val="0"/>
          <w:numId w:val="6"/>
        </w:numPr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Tools &amp; Others: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Git, JIRA,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Maven,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Agile/Scrum, REST APIs, Microservices, Data Structures and Algorithm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s</w:t>
      </w:r>
    </w:p>
    <w:p w14:paraId="7F3EC8BA">
      <w:pPr>
        <w:pStyle w:val="2"/>
        <w:pBdr>
          <w:top w:val="single" w:color="000000" w:sz="4" w:space="4"/>
        </w:pBdr>
        <w:spacing w:line="240" w:lineRule="auto"/>
        <w:jc w:val="center"/>
        <w:rPr>
          <w:rFonts w:hint="default" w:ascii="Calibri" w:hAnsi="Calibri" w:eastAsia="Calibri" w:cs="Calibri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Education</w:t>
      </w:r>
    </w:p>
    <w:p w14:paraId="05E4EF89">
      <w:pPr>
        <w:pStyle w:val="5"/>
        <w:spacing w:line="240" w:lineRule="auto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Master of Technology 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in Production and Industrial System Engineering from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IIT Roorkee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, 2019-2021, CGPA: 8.29</w:t>
      </w:r>
    </w:p>
    <w:p w14:paraId="769D702B">
      <w:pPr>
        <w:pStyle w:val="5"/>
        <w:spacing w:line="240" w:lineRule="auto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Bachelor of Technology </w:t>
      </w:r>
      <w:r>
        <w:rPr>
          <w:rFonts w:hint="default"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in Mechanical Engineering from </w:t>
      </w: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NIT </w:t>
      </w:r>
      <w:r>
        <w:rPr>
          <w:rFonts w:hint="default"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Uttarakhand</w:t>
      </w:r>
      <w:r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, 2013-2017, CGPA: 7.48</w:t>
      </w:r>
    </w:p>
    <w:p w14:paraId="2786C147">
      <w:pPr>
        <w:pStyle w:val="2"/>
        <w:pBdr>
          <w:top w:val="single" w:color="000000" w:sz="4" w:space="4"/>
        </w:pBdr>
        <w:spacing w:line="240" w:lineRule="auto"/>
        <w:jc w:val="center"/>
        <w:rPr>
          <w:rFonts w:hint="default" w:ascii="Calibri" w:hAnsi="Calibri" w:eastAsia="Calibri" w:cs="Calibri"/>
          <w:b w:val="0"/>
          <w:bCs/>
          <w:i w:val="0"/>
          <w:i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 w:val="0"/>
          <w:i w:val="0"/>
          <w:iCs w:val="0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Projects</w:t>
      </w:r>
    </w:p>
    <w:p w14:paraId="2A565D03">
      <w:pPr>
        <w:pStyle w:val="4"/>
        <w:spacing w:line="240" w:lineRule="auto"/>
        <w:rPr>
          <w:rFonts w:hint="default" w:ascii="Calibri" w:hAnsi="Calibri"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Job Search Portal</w:t>
      </w:r>
    </w:p>
    <w:p w14:paraId="0DB80E34">
      <w:pPr>
        <w:pStyle w:val="65"/>
        <w:numPr>
          <w:ilvl w:val="0"/>
          <w:numId w:val="6"/>
        </w:numPr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ob search platform using Spring Boot 3.4 and Java 17 with secure, role-based REST APIs and multi-user access</w:t>
      </w:r>
    </w:p>
    <w:p w14:paraId="45E70AC6">
      <w:pPr>
        <w:pStyle w:val="65"/>
        <w:numPr>
          <w:ilvl w:val="0"/>
          <w:numId w:val="6"/>
        </w:numPr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Implemented advanced job search features including filtering, pagination, and JWT-based authentication</w:t>
      </w:r>
    </w:p>
    <w:p w14:paraId="30A43D2E">
      <w:pPr>
        <w:pStyle w:val="65"/>
        <w:numPr>
          <w:ilvl w:val="0"/>
          <w:numId w:val="6"/>
        </w:numPr>
        <w:spacing w:before="0" w:beforeAutospacing="0" w:after="0" w:afterAutospacing="0" w:line="240" w:lineRule="auto"/>
        <w:ind w:right="0"/>
        <w:jc w:val="both"/>
        <w:rPr>
          <w:rFonts w:hint="default" w:ascii="Calibri" w:hAnsi="Calibri" w:eastAsia="Calibri" w:cs="Calibri"/>
          <w:i w:val="0"/>
          <w:i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Ensured high performance and stability using PostgreSQL, Redis caching, Spring Validation, and robust exception handling.</w:t>
      </w:r>
    </w:p>
    <w:sectPr>
      <w:footerReference r:id="rId4" w:type="default"/>
      <w:type w:val="continuous"/>
      <w:pgSz w:w="12240" w:h="15840"/>
      <w:pgMar w:top="568" w:right="1152" w:bottom="312" w:left="1152" w:header="288" w:footer="144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G明朝B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G明朝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0ED8F">
    <w:pPr>
      <w:pStyle w:val="23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34AD0"/>
    <w:multiLevelType w:val="multilevel"/>
    <w:tmpl w:val="0A034AD0"/>
    <w:lvl w:ilvl="0" w:tentative="0">
      <w:start w:val="1"/>
      <w:numFmt w:val="bullet"/>
      <w:pStyle w:val="31"/>
      <w:lvlText w:val="·"/>
      <w:lvlJc w:val="left"/>
      <w:pPr>
        <w:tabs>
          <w:tab w:val="left" w:pos="216"/>
        </w:tabs>
        <w:ind w:left="216" w:hanging="216"/>
      </w:pPr>
      <w:rPr>
        <w:rFonts w:hint="default" w:ascii="Cambria" w:hAnsi="Cambria"/>
      </w:rPr>
    </w:lvl>
    <w:lvl w:ilvl="1" w:tentative="0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hint="default" w:ascii="Wingdings" w:hAnsi="Wingdings"/>
      </w:rPr>
    </w:lvl>
  </w:abstractNum>
  <w:abstractNum w:abstractNumId="1">
    <w:nsid w:val="12A1D59F"/>
    <w:multiLevelType w:val="multilevel"/>
    <w:tmpl w:val="12A1D5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3EED506"/>
    <w:multiLevelType w:val="multilevel"/>
    <w:tmpl w:val="23EED5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3253FCA"/>
    <w:multiLevelType w:val="multilevel"/>
    <w:tmpl w:val="63253F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C8B3B27"/>
    <w:multiLevelType w:val="multilevel"/>
    <w:tmpl w:val="6C8B3B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D9D5ECA"/>
    <w:multiLevelType w:val="multilevel"/>
    <w:tmpl w:val="6D9D5ECA"/>
    <w:lvl w:ilvl="0" w:tentative="0">
      <w:start w:val="1"/>
      <w:numFmt w:val="decimal"/>
      <w:pStyle w:val="32"/>
      <w:lvlText w:val="%1)"/>
      <w:lvlJc w:val="left"/>
      <w:pPr>
        <w:tabs>
          <w:tab w:val="left" w:pos="288"/>
        </w:tabs>
        <w:ind w:left="288" w:hanging="28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792"/>
        </w:tabs>
        <w:ind w:left="792" w:hanging="288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tabs>
          <w:tab w:val="left" w:pos="1296"/>
        </w:tabs>
        <w:ind w:left="1296" w:hanging="288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1800"/>
        </w:tabs>
        <w:ind w:left="1800" w:hanging="288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tabs>
          <w:tab w:val="left" w:pos="2304"/>
        </w:tabs>
        <w:ind w:left="2304" w:hanging="288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2808"/>
        </w:tabs>
        <w:ind w:left="2808" w:hanging="288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12"/>
        </w:tabs>
        <w:ind w:left="3312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816"/>
        </w:tabs>
        <w:ind w:left="3816" w:hanging="288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320"/>
        </w:tabs>
        <w:ind w:left="4320" w:hanging="288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45883"/>
    <w:rsid w:val="00356C14"/>
    <w:rsid w:val="00360C19"/>
    <w:rsid w:val="003953F1"/>
    <w:rsid w:val="003B7FA6"/>
    <w:rsid w:val="003D1BF3"/>
    <w:rsid w:val="004154CC"/>
    <w:rsid w:val="00445342"/>
    <w:rsid w:val="00460E93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61F8E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  <w:rsid w:val="025857DB"/>
    <w:rsid w:val="029EE33A"/>
    <w:rsid w:val="02D85051"/>
    <w:rsid w:val="03843B4E"/>
    <w:rsid w:val="03FD14F9"/>
    <w:rsid w:val="04D26B8A"/>
    <w:rsid w:val="050E62AA"/>
    <w:rsid w:val="075A2FAB"/>
    <w:rsid w:val="0877603E"/>
    <w:rsid w:val="08AC7FD0"/>
    <w:rsid w:val="08C545C4"/>
    <w:rsid w:val="097A6225"/>
    <w:rsid w:val="09A75C2B"/>
    <w:rsid w:val="0A2ABF7E"/>
    <w:rsid w:val="0A9F97E8"/>
    <w:rsid w:val="0B10699B"/>
    <w:rsid w:val="0BEBCCCB"/>
    <w:rsid w:val="0CDD2AD3"/>
    <w:rsid w:val="0D966E16"/>
    <w:rsid w:val="0DA0D5D0"/>
    <w:rsid w:val="0EA789D4"/>
    <w:rsid w:val="0EAB0047"/>
    <w:rsid w:val="109F7528"/>
    <w:rsid w:val="10B12E8E"/>
    <w:rsid w:val="11116F68"/>
    <w:rsid w:val="133AB20D"/>
    <w:rsid w:val="15D647B5"/>
    <w:rsid w:val="17AC204D"/>
    <w:rsid w:val="17FA9A88"/>
    <w:rsid w:val="1871B6CF"/>
    <w:rsid w:val="188FAAFB"/>
    <w:rsid w:val="191962AB"/>
    <w:rsid w:val="194A8BC2"/>
    <w:rsid w:val="194F3BB3"/>
    <w:rsid w:val="1A6D9E75"/>
    <w:rsid w:val="1AC17869"/>
    <w:rsid w:val="1BB0EF46"/>
    <w:rsid w:val="1C1A2D80"/>
    <w:rsid w:val="1C957D0C"/>
    <w:rsid w:val="1D0E5EB0"/>
    <w:rsid w:val="1DB2318D"/>
    <w:rsid w:val="1E0EE556"/>
    <w:rsid w:val="1FA265DD"/>
    <w:rsid w:val="1FB66CB1"/>
    <w:rsid w:val="1FBF3BE4"/>
    <w:rsid w:val="206D3FF3"/>
    <w:rsid w:val="207F3560"/>
    <w:rsid w:val="213B5AFD"/>
    <w:rsid w:val="21577A8B"/>
    <w:rsid w:val="21DE21CE"/>
    <w:rsid w:val="230C6104"/>
    <w:rsid w:val="23A54548"/>
    <w:rsid w:val="271767BF"/>
    <w:rsid w:val="276AD43F"/>
    <w:rsid w:val="286A72E4"/>
    <w:rsid w:val="296C70EC"/>
    <w:rsid w:val="2991DB74"/>
    <w:rsid w:val="29D481F7"/>
    <w:rsid w:val="2A9D1E60"/>
    <w:rsid w:val="2B4A6BE9"/>
    <w:rsid w:val="2BB22D54"/>
    <w:rsid w:val="2BCABED3"/>
    <w:rsid w:val="2D480265"/>
    <w:rsid w:val="2D8CA1C1"/>
    <w:rsid w:val="2DE0F58C"/>
    <w:rsid w:val="2E720186"/>
    <w:rsid w:val="2ED11A38"/>
    <w:rsid w:val="2ED5E05A"/>
    <w:rsid w:val="2F307033"/>
    <w:rsid w:val="2FFDD75F"/>
    <w:rsid w:val="3060445B"/>
    <w:rsid w:val="3120BBC2"/>
    <w:rsid w:val="31231C2B"/>
    <w:rsid w:val="335047BE"/>
    <w:rsid w:val="336A2CA3"/>
    <w:rsid w:val="36496EF1"/>
    <w:rsid w:val="36DAD42E"/>
    <w:rsid w:val="37377A80"/>
    <w:rsid w:val="37BB063E"/>
    <w:rsid w:val="382FCE88"/>
    <w:rsid w:val="39E54846"/>
    <w:rsid w:val="3B263627"/>
    <w:rsid w:val="3B42A3D0"/>
    <w:rsid w:val="3CB40054"/>
    <w:rsid w:val="3D660BC3"/>
    <w:rsid w:val="3DD3243E"/>
    <w:rsid w:val="3DD93624"/>
    <w:rsid w:val="3E8EF174"/>
    <w:rsid w:val="3E9615A4"/>
    <w:rsid w:val="3EB8D315"/>
    <w:rsid w:val="3F5C0477"/>
    <w:rsid w:val="4014F872"/>
    <w:rsid w:val="4069EF57"/>
    <w:rsid w:val="40E4E8FF"/>
    <w:rsid w:val="414414A1"/>
    <w:rsid w:val="41933FD4"/>
    <w:rsid w:val="41C97ED6"/>
    <w:rsid w:val="423441AD"/>
    <w:rsid w:val="424D9115"/>
    <w:rsid w:val="426ED992"/>
    <w:rsid w:val="43072130"/>
    <w:rsid w:val="43499EC7"/>
    <w:rsid w:val="43827F3E"/>
    <w:rsid w:val="43F917B1"/>
    <w:rsid w:val="44A91AE0"/>
    <w:rsid w:val="4525E34C"/>
    <w:rsid w:val="4544CE7F"/>
    <w:rsid w:val="458E4E26"/>
    <w:rsid w:val="45B40182"/>
    <w:rsid w:val="45BD6D52"/>
    <w:rsid w:val="46108317"/>
    <w:rsid w:val="46B6A17E"/>
    <w:rsid w:val="46D240D1"/>
    <w:rsid w:val="4990F3CB"/>
    <w:rsid w:val="4A0B2910"/>
    <w:rsid w:val="4AC0A75F"/>
    <w:rsid w:val="4D8C9EB7"/>
    <w:rsid w:val="4D8D13F4"/>
    <w:rsid w:val="4DB56614"/>
    <w:rsid w:val="4E902871"/>
    <w:rsid w:val="4F427B59"/>
    <w:rsid w:val="4F5BD591"/>
    <w:rsid w:val="505F0EE9"/>
    <w:rsid w:val="51145889"/>
    <w:rsid w:val="51255426"/>
    <w:rsid w:val="51FF5636"/>
    <w:rsid w:val="5286F5FE"/>
    <w:rsid w:val="5288826B"/>
    <w:rsid w:val="52962A7A"/>
    <w:rsid w:val="52A1AC02"/>
    <w:rsid w:val="542D2F56"/>
    <w:rsid w:val="54FED83C"/>
    <w:rsid w:val="57692188"/>
    <w:rsid w:val="583C06A8"/>
    <w:rsid w:val="58D12955"/>
    <w:rsid w:val="5916611D"/>
    <w:rsid w:val="59213A52"/>
    <w:rsid w:val="593CA387"/>
    <w:rsid w:val="59631AAB"/>
    <w:rsid w:val="5A80E5B2"/>
    <w:rsid w:val="5AF5DAEC"/>
    <w:rsid w:val="5B1B5906"/>
    <w:rsid w:val="5B5EBD41"/>
    <w:rsid w:val="5B782F54"/>
    <w:rsid w:val="5C9741F9"/>
    <w:rsid w:val="5DC2DE19"/>
    <w:rsid w:val="600B50D7"/>
    <w:rsid w:val="62B96033"/>
    <w:rsid w:val="62BF7F1F"/>
    <w:rsid w:val="6305C44B"/>
    <w:rsid w:val="64DB610A"/>
    <w:rsid w:val="65167D58"/>
    <w:rsid w:val="65623C06"/>
    <w:rsid w:val="66AEE4C0"/>
    <w:rsid w:val="66BA4C17"/>
    <w:rsid w:val="67614281"/>
    <w:rsid w:val="67CA9790"/>
    <w:rsid w:val="69B3AB77"/>
    <w:rsid w:val="6A227496"/>
    <w:rsid w:val="6AC573D7"/>
    <w:rsid w:val="6B0855BE"/>
    <w:rsid w:val="6B9C860C"/>
    <w:rsid w:val="6BF165A7"/>
    <w:rsid w:val="6C04E333"/>
    <w:rsid w:val="6C3497E0"/>
    <w:rsid w:val="6D357DB9"/>
    <w:rsid w:val="6DC969A0"/>
    <w:rsid w:val="6DFF2D05"/>
    <w:rsid w:val="6EC76BB8"/>
    <w:rsid w:val="6F1C2D43"/>
    <w:rsid w:val="706C9D3E"/>
    <w:rsid w:val="708BC3AB"/>
    <w:rsid w:val="709719DE"/>
    <w:rsid w:val="70BEC1FF"/>
    <w:rsid w:val="70DB7549"/>
    <w:rsid w:val="714A0473"/>
    <w:rsid w:val="71635325"/>
    <w:rsid w:val="717031C1"/>
    <w:rsid w:val="717C0951"/>
    <w:rsid w:val="717C64BF"/>
    <w:rsid w:val="731A48CE"/>
    <w:rsid w:val="737CCFB6"/>
    <w:rsid w:val="73A55780"/>
    <w:rsid w:val="74159DDC"/>
    <w:rsid w:val="747F6A13"/>
    <w:rsid w:val="74C2823C"/>
    <w:rsid w:val="74E26127"/>
    <w:rsid w:val="75D90953"/>
    <w:rsid w:val="76518B91"/>
    <w:rsid w:val="76E7451E"/>
    <w:rsid w:val="77003ACB"/>
    <w:rsid w:val="771914A9"/>
    <w:rsid w:val="772231B9"/>
    <w:rsid w:val="7892A42E"/>
    <w:rsid w:val="78AD6652"/>
    <w:rsid w:val="7991C9F5"/>
    <w:rsid w:val="7B51BC35"/>
    <w:rsid w:val="7BE1CC57"/>
    <w:rsid w:val="7C8B7856"/>
    <w:rsid w:val="7CB763AC"/>
    <w:rsid w:val="7CCE3BA8"/>
    <w:rsid w:val="7E65736C"/>
    <w:rsid w:val="7EF3A967"/>
    <w:rsid w:val="7F55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qFormat="1" w:uiPriority="10" w:semiHidden="0" w:name="List Bullet"/>
    <w:lsdException w:qFormat="1" w:unhideWhenUsed="0" w:uiPriority="11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qFormat="1" w:uiPriority="2" w:name="Closing"/>
    <w:lsdException w:qFormat="1" w:uiPriority="2" w:name="Signature"/>
    <w:lsdException w:qFormat="1" w:uiPriority="1" w:name="Default Paragraph Font"/>
    <w:lsdException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3" w:name="Subtitle"/>
    <w:lsdException w:qFormat="1" w:uiPriority="2" w:name="Salutation"/>
    <w:lsdException w:qFormat="1" w:uiPriority="1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nhideWhenUsed="0" w:uiPriority="99" w:name="Hyperlink"/>
    <w:lsdException w:qFormat="1" w:uiPriority="99" w:name="FollowedHyperlink"/>
    <w:lsdException w:qFormat="1" w:uiPriority="22" w:name="Strong"/>
    <w:lsdException w:qFormat="1" w:uiPriority="2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</w:pPr>
    <w:rPr>
      <w:rFonts w:asciiTheme="minorHAnsi" w:hAnsiTheme="minorHAnsi" w:eastAsiaTheme="minorEastAsia" w:cstheme="minorBidi"/>
      <w:color w:val="404040" w:themeColor="text1" w:themeTint="BF"/>
      <w:sz w:val="22"/>
      <w:szCs w:val="22"/>
      <w:lang w:val="en-US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3"/>
    <w:basedOn w:val="1"/>
    <w:next w:val="1"/>
    <w:link w:val="66"/>
    <w:unhideWhenUsed/>
    <w:qFormat/>
    <w:uiPriority w:val="9"/>
    <w:pPr>
      <w:keepNext/>
      <w:keepLines/>
      <w:bidi w:val="0"/>
      <w:spacing w:before="160" w:after="80"/>
      <w:outlineLvl w:val="2"/>
    </w:pPr>
    <w:rPr>
      <w:rFonts w:eastAsiaTheme="majorEastAsia" w:cstheme="majorBidi"/>
      <w:color w:val="39A4B6"/>
      <w:sz w:val="28"/>
      <w:szCs w:val="28"/>
    </w:rPr>
  </w:style>
  <w:style w:type="paragraph" w:styleId="5">
    <w:name w:val="heading 4"/>
    <w:basedOn w:val="1"/>
    <w:next w:val="1"/>
    <w:link w:val="67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9A5B7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9A5B7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7">
    <w:name w:val="heading 8"/>
    <w:basedOn w:val="1"/>
    <w:next w:val="1"/>
    <w:link w:val="52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9"/>
    <w:basedOn w:val="1"/>
    <w:next w:val="1"/>
    <w:link w:val="53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54"/>
    <w:semiHidden/>
    <w:unhideWhenUsed/>
    <w:qFormat/>
    <w:uiPriority w:val="99"/>
    <w:pPr>
      <w:spacing w:after="0"/>
    </w:pPr>
    <w:rPr>
      <w:rFonts w:ascii="Segoe UI" w:hAnsi="Segoe UI" w:cs="Segoe UI"/>
      <w:szCs w:val="18"/>
    </w:rPr>
  </w:style>
  <w:style w:type="paragraph" w:styleId="12">
    <w:name w:val="Block Text"/>
    <w:basedOn w:val="1"/>
    <w:semiHidden/>
    <w:unhideWhenUsed/>
    <w:qFormat/>
    <w:uiPriority w:val="99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B7C89" w:themeColor="accent1" w:themeShade="BF"/>
    </w:rPr>
  </w:style>
  <w:style w:type="paragraph" w:styleId="13">
    <w:name w:val="Body Text 3"/>
    <w:basedOn w:val="1"/>
    <w:link w:val="49"/>
    <w:semiHidden/>
    <w:unhideWhenUsed/>
    <w:qFormat/>
    <w:uiPriority w:val="99"/>
    <w:pPr>
      <w:spacing w:after="120"/>
    </w:pPr>
    <w:rPr>
      <w:szCs w:val="16"/>
    </w:rPr>
  </w:style>
  <w:style w:type="paragraph" w:styleId="14">
    <w:name w:val="Body Text Indent 3"/>
    <w:basedOn w:val="1"/>
    <w:link w:val="50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D4D4D" w:themeColor="text2"/>
      <w:szCs w:val="18"/>
      <w14:textFill>
        <w14:solidFill>
          <w14:schemeClr w14:val="tx2"/>
        </w14:solidFill>
      </w14:textFill>
    </w:rPr>
  </w:style>
  <w:style w:type="character" w:styleId="16">
    <w:name w:val="annotation reference"/>
    <w:basedOn w:val="9"/>
    <w:semiHidden/>
    <w:unhideWhenUsed/>
    <w:qFormat/>
    <w:uiPriority w:val="99"/>
    <w:rPr>
      <w:sz w:val="22"/>
      <w:szCs w:val="16"/>
    </w:rPr>
  </w:style>
  <w:style w:type="paragraph" w:styleId="17">
    <w:name w:val="annotation text"/>
    <w:basedOn w:val="1"/>
    <w:link w:val="55"/>
    <w:semiHidden/>
    <w:unhideWhenUsed/>
    <w:qFormat/>
    <w:uiPriority w:val="99"/>
    <w:rPr>
      <w:szCs w:val="20"/>
    </w:rPr>
  </w:style>
  <w:style w:type="paragraph" w:styleId="18">
    <w:name w:val="annotation subject"/>
    <w:basedOn w:val="17"/>
    <w:next w:val="17"/>
    <w:link w:val="56"/>
    <w:semiHidden/>
    <w:unhideWhenUsed/>
    <w:qFormat/>
    <w:uiPriority w:val="99"/>
    <w:rPr>
      <w:b/>
      <w:bCs/>
    </w:rPr>
  </w:style>
  <w:style w:type="paragraph" w:styleId="19">
    <w:name w:val="Document Map"/>
    <w:basedOn w:val="1"/>
    <w:link w:val="51"/>
    <w:semiHidden/>
    <w:unhideWhenUsed/>
    <w:qFormat/>
    <w:uiPriority w:val="99"/>
    <w:pPr>
      <w:spacing w:after="0"/>
    </w:pPr>
    <w:rPr>
      <w:rFonts w:ascii="Segoe UI" w:hAnsi="Segoe UI" w:cs="Segoe UI"/>
      <w:szCs w:val="16"/>
    </w:rPr>
  </w:style>
  <w:style w:type="paragraph" w:styleId="20">
    <w:name w:val="endnote text"/>
    <w:basedOn w:val="1"/>
    <w:link w:val="57"/>
    <w:semiHidden/>
    <w:unhideWhenUsed/>
    <w:qFormat/>
    <w:uiPriority w:val="99"/>
    <w:pPr>
      <w:spacing w:after="0"/>
    </w:pPr>
    <w:rPr>
      <w:szCs w:val="20"/>
    </w:rPr>
  </w:style>
  <w:style w:type="paragraph" w:styleId="21">
    <w:name w:val="envelope return"/>
    <w:basedOn w:val="1"/>
    <w:semiHidden/>
    <w:unhideWhenUsed/>
    <w:qFormat/>
    <w:uiPriority w:val="99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22">
    <w:name w:val="FollowedHyperlink"/>
    <w:basedOn w:val="9"/>
    <w:semiHidden/>
    <w:unhideWhenUsed/>
    <w:qFormat/>
    <w:uiPriority w:val="99"/>
    <w:rPr>
      <w:color w:val="7C4969" w:themeColor="accent5" w:themeShade="BF"/>
      <w:u w:val="single"/>
    </w:rPr>
  </w:style>
  <w:style w:type="paragraph" w:styleId="23">
    <w:name w:val="footer"/>
    <w:basedOn w:val="1"/>
    <w:link w:val="41"/>
    <w:semiHidden/>
    <w:qFormat/>
    <w:uiPriority w:val="99"/>
    <w:pPr>
      <w:spacing w:after="0"/>
      <w:jc w:val="right"/>
    </w:pPr>
    <w:rPr>
      <w:color w:val="2B7C89" w:themeColor="accent1" w:themeShade="BF"/>
    </w:rPr>
  </w:style>
  <w:style w:type="paragraph" w:styleId="24">
    <w:name w:val="footnote text"/>
    <w:basedOn w:val="1"/>
    <w:link w:val="58"/>
    <w:semiHidden/>
    <w:unhideWhenUsed/>
    <w:qFormat/>
    <w:uiPriority w:val="99"/>
    <w:pPr>
      <w:spacing w:after="0"/>
    </w:pPr>
    <w:rPr>
      <w:szCs w:val="20"/>
    </w:rPr>
  </w:style>
  <w:style w:type="paragraph" w:styleId="25">
    <w:name w:val="header"/>
    <w:basedOn w:val="1"/>
    <w:link w:val="40"/>
    <w:semiHidden/>
    <w:qFormat/>
    <w:uiPriority w:val="99"/>
    <w:pPr>
      <w:spacing w:after="0"/>
    </w:pPr>
  </w:style>
  <w:style w:type="character" w:styleId="26">
    <w:name w:val="HTML Code"/>
    <w:basedOn w:val="9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27">
    <w:name w:val="HTML Keyboard"/>
    <w:basedOn w:val="9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28">
    <w:name w:val="HTML Preformatted"/>
    <w:basedOn w:val="1"/>
    <w:link w:val="59"/>
    <w:semiHidden/>
    <w:unhideWhenUsed/>
    <w:qFormat/>
    <w:uiPriority w:val="99"/>
    <w:pPr>
      <w:spacing w:after="0"/>
    </w:pPr>
    <w:rPr>
      <w:rFonts w:ascii="Consolas" w:hAnsi="Consolas"/>
      <w:szCs w:val="20"/>
    </w:rPr>
  </w:style>
  <w:style w:type="character" w:styleId="29">
    <w:name w:val="HTML Typewriter"/>
    <w:basedOn w:val="9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0">
    <w:name w:val="Hyperlink"/>
    <w:basedOn w:val="9"/>
    <w:semiHidden/>
    <w:qFormat/>
    <w:uiPriority w:val="99"/>
    <w:rPr>
      <w:color w:val="2B7C89" w:themeColor="accent1" w:themeShade="BF"/>
      <w:u w:val="single"/>
    </w:rPr>
  </w:style>
  <w:style w:type="paragraph" w:styleId="31">
    <w:name w:val="List Bullet"/>
    <w:basedOn w:val="1"/>
    <w:unhideWhenUsed/>
    <w:qFormat/>
    <w:uiPriority w:val="10"/>
    <w:pPr>
      <w:numPr>
        <w:ilvl w:val="0"/>
        <w:numId w:val="1"/>
      </w:numPr>
      <w:spacing w:line="288" w:lineRule="auto"/>
      <w:contextualSpacing/>
    </w:pPr>
  </w:style>
  <w:style w:type="paragraph" w:styleId="32">
    <w:name w:val="List Number"/>
    <w:basedOn w:val="1"/>
    <w:semiHidden/>
    <w:qFormat/>
    <w:uiPriority w:val="11"/>
    <w:pPr>
      <w:numPr>
        <w:ilvl w:val="0"/>
        <w:numId w:val="2"/>
      </w:numPr>
      <w:spacing w:line="288" w:lineRule="auto"/>
      <w:contextualSpacing/>
    </w:pPr>
  </w:style>
  <w:style w:type="paragraph" w:styleId="33">
    <w:name w:val="macro"/>
    <w:link w:val="60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eastAsiaTheme="minorEastAsia" w:cstheme="minorBidi"/>
      <w:color w:val="404040" w:themeColor="text1" w:themeTint="BF"/>
      <w:sz w:val="22"/>
      <w:szCs w:val="20"/>
      <w:lang w:val="en-US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5">
    <w:name w:val="Plain Text"/>
    <w:basedOn w:val="1"/>
    <w:link w:val="61"/>
    <w:semiHidden/>
    <w:unhideWhenUsed/>
    <w:qFormat/>
    <w:uiPriority w:val="99"/>
    <w:pPr>
      <w:spacing w:after="0"/>
    </w:pPr>
    <w:rPr>
      <w:rFonts w:ascii="Consolas" w:hAnsi="Consolas"/>
      <w:szCs w:val="21"/>
    </w:rPr>
  </w:style>
  <w:style w:type="table" w:styleId="36">
    <w:name w:val="Table Grid"/>
    <w:basedOn w:val="10"/>
    <w:qFormat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link w:val="38"/>
    <w:qFormat/>
    <w:uiPriority w:val="1"/>
    <w:pPr>
      <w:spacing w:after="120"/>
      <w:contextualSpacing/>
    </w:pPr>
    <w:rPr>
      <w:rFonts w:asciiTheme="majorHAnsi" w:hAnsiTheme="majorHAnsi" w:eastAsiaTheme="majorEastAsia" w:cstheme="majorBidi"/>
      <w:color w:val="2B7C89" w:themeColor="accent1" w:themeShade="BF"/>
      <w:kern w:val="28"/>
      <w:sz w:val="56"/>
    </w:rPr>
  </w:style>
  <w:style w:type="character" w:customStyle="1" w:styleId="38">
    <w:name w:val="Title Char"/>
    <w:basedOn w:val="9"/>
    <w:link w:val="37"/>
    <w:qFormat/>
    <w:uiPriority w:val="1"/>
    <w:rPr>
      <w:rFonts w:asciiTheme="majorHAnsi" w:hAnsiTheme="majorHAnsi" w:eastAsiaTheme="majorEastAsia" w:cstheme="majorBidi"/>
      <w:color w:val="2B7C89" w:themeColor="accent1" w:themeShade="BF"/>
      <w:kern w:val="28"/>
      <w:sz w:val="56"/>
    </w:rPr>
  </w:style>
  <w:style w:type="character" w:styleId="39">
    <w:name w:val="Placeholder Text"/>
    <w:basedOn w:val="9"/>
    <w:semiHidden/>
    <w:qFormat/>
    <w:uiPriority w:val="99"/>
    <w:rPr>
      <w:color w:val="3A3A3A" w:themeColor="text2" w:themeShade="BF"/>
    </w:rPr>
  </w:style>
  <w:style w:type="character" w:customStyle="1" w:styleId="40">
    <w:name w:val="Header Char"/>
    <w:basedOn w:val="9"/>
    <w:link w:val="25"/>
    <w:semiHidden/>
    <w:qFormat/>
    <w:uiPriority w:val="99"/>
  </w:style>
  <w:style w:type="character" w:customStyle="1" w:styleId="41">
    <w:name w:val="Footer Char"/>
    <w:basedOn w:val="9"/>
    <w:link w:val="23"/>
    <w:semiHidden/>
    <w:qFormat/>
    <w:uiPriority w:val="99"/>
    <w:rPr>
      <w:color w:val="2B7C89" w:themeColor="accent1" w:themeShade="BF"/>
    </w:rPr>
  </w:style>
  <w:style w:type="character" w:customStyle="1" w:styleId="42">
    <w:name w:val="Heading 1 Char"/>
    <w:basedOn w:val="9"/>
    <w:link w:val="2"/>
    <w:qFormat/>
    <w:uiPriority w:val="9"/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</w:rPr>
  </w:style>
  <w:style w:type="character" w:customStyle="1" w:styleId="43">
    <w:name w:val="Heading 2 Char"/>
    <w:basedOn w:val="9"/>
    <w:link w:val="3"/>
    <w:qFormat/>
    <w:uiPriority w:val="9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TOC Heading"/>
    <w:basedOn w:val="2"/>
    <w:next w:val="1"/>
    <w:semiHidden/>
    <w:unhideWhenUsed/>
    <w:qFormat/>
    <w:uiPriority w:val="39"/>
    <w:pPr>
      <w:contextualSpacing w:val="0"/>
      <w:outlineLvl w:val="9"/>
    </w:pPr>
  </w:style>
  <w:style w:type="character" w:customStyle="1" w:styleId="45">
    <w:name w:val="Intense Emphasis"/>
    <w:basedOn w:val="9"/>
    <w:semiHidden/>
    <w:unhideWhenUsed/>
    <w:qFormat/>
    <w:uiPriority w:val="21"/>
    <w:rPr>
      <w:i/>
      <w:iCs/>
      <w:color w:val="2B7C89" w:themeColor="accent1" w:themeShade="BF"/>
    </w:rPr>
  </w:style>
  <w:style w:type="character" w:customStyle="1" w:styleId="46">
    <w:name w:val="Intense Reference"/>
    <w:basedOn w:val="9"/>
    <w:semiHidden/>
    <w:unhideWhenUsed/>
    <w:qFormat/>
    <w:uiPriority w:val="32"/>
    <w:rPr>
      <w:b/>
      <w:bCs/>
      <w:smallCaps/>
      <w:color w:val="2B7C89" w:themeColor="accent1" w:themeShade="BF"/>
      <w:spacing w:val="5"/>
    </w:rPr>
  </w:style>
  <w:style w:type="paragraph" w:styleId="47">
    <w:name w:val="Intense Quote"/>
    <w:basedOn w:val="1"/>
    <w:next w:val="1"/>
    <w:link w:val="48"/>
    <w:semiHidden/>
    <w:unhideWhenUsed/>
    <w:qFormat/>
    <w:uiPriority w:val="30"/>
    <w:pPr>
      <w:pBdr>
        <w:top w:val="single" w:color="2A7B89" w:themeColor="accent1" w:themeShade="BF" w:sz="4" w:space="10"/>
        <w:bottom w:val="single" w:color="2A7B89" w:themeColor="accent1" w:themeShade="BF" w:sz="4" w:space="10"/>
      </w:pBdr>
      <w:spacing w:before="360" w:after="360"/>
      <w:ind w:left="864" w:right="864"/>
      <w:jc w:val="center"/>
    </w:pPr>
    <w:rPr>
      <w:i/>
      <w:iCs/>
      <w:color w:val="2B7C89" w:themeColor="accent1" w:themeShade="BF"/>
    </w:rPr>
  </w:style>
  <w:style w:type="character" w:customStyle="1" w:styleId="48">
    <w:name w:val="Intense Quote Char"/>
    <w:basedOn w:val="9"/>
    <w:link w:val="47"/>
    <w:semiHidden/>
    <w:qFormat/>
    <w:uiPriority w:val="30"/>
    <w:rPr>
      <w:i/>
      <w:iCs/>
      <w:color w:val="2B7C89" w:themeColor="accent1" w:themeShade="BF"/>
    </w:rPr>
  </w:style>
  <w:style w:type="character" w:customStyle="1" w:styleId="49">
    <w:name w:val="Body Text 3 Char"/>
    <w:basedOn w:val="9"/>
    <w:link w:val="13"/>
    <w:semiHidden/>
    <w:qFormat/>
    <w:uiPriority w:val="99"/>
    <w:rPr>
      <w:szCs w:val="16"/>
    </w:rPr>
  </w:style>
  <w:style w:type="character" w:customStyle="1" w:styleId="50">
    <w:name w:val="Body Text Indent 3 Char"/>
    <w:basedOn w:val="9"/>
    <w:link w:val="14"/>
    <w:semiHidden/>
    <w:qFormat/>
    <w:uiPriority w:val="99"/>
    <w:rPr>
      <w:szCs w:val="16"/>
    </w:rPr>
  </w:style>
  <w:style w:type="character" w:customStyle="1" w:styleId="51">
    <w:name w:val="Document Map Char"/>
    <w:basedOn w:val="9"/>
    <w:link w:val="19"/>
    <w:semiHidden/>
    <w:qFormat/>
    <w:uiPriority w:val="99"/>
    <w:rPr>
      <w:rFonts w:ascii="Segoe UI" w:hAnsi="Segoe UI" w:cs="Segoe UI"/>
      <w:szCs w:val="16"/>
    </w:rPr>
  </w:style>
  <w:style w:type="character" w:customStyle="1" w:styleId="52">
    <w:name w:val="Heading 8 Char"/>
    <w:basedOn w:val="9"/>
    <w:link w:val="7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3">
    <w:name w:val="Heading 9 Char"/>
    <w:basedOn w:val="9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4">
    <w:name w:val="Balloon Text Char"/>
    <w:basedOn w:val="9"/>
    <w:link w:val="11"/>
    <w:semiHidden/>
    <w:qFormat/>
    <w:uiPriority w:val="99"/>
    <w:rPr>
      <w:rFonts w:ascii="Segoe UI" w:hAnsi="Segoe UI" w:cs="Segoe UI"/>
      <w:szCs w:val="18"/>
    </w:rPr>
  </w:style>
  <w:style w:type="character" w:customStyle="1" w:styleId="55">
    <w:name w:val="Comment Text Char"/>
    <w:basedOn w:val="9"/>
    <w:link w:val="17"/>
    <w:semiHidden/>
    <w:qFormat/>
    <w:uiPriority w:val="99"/>
    <w:rPr>
      <w:szCs w:val="20"/>
    </w:rPr>
  </w:style>
  <w:style w:type="character" w:customStyle="1" w:styleId="56">
    <w:name w:val="Comment Subject Char"/>
    <w:basedOn w:val="55"/>
    <w:link w:val="18"/>
    <w:semiHidden/>
    <w:qFormat/>
    <w:uiPriority w:val="99"/>
    <w:rPr>
      <w:b/>
      <w:bCs/>
      <w:szCs w:val="20"/>
    </w:rPr>
  </w:style>
  <w:style w:type="character" w:customStyle="1" w:styleId="57">
    <w:name w:val="Endnote Text Char"/>
    <w:basedOn w:val="9"/>
    <w:link w:val="20"/>
    <w:semiHidden/>
    <w:qFormat/>
    <w:uiPriority w:val="99"/>
    <w:rPr>
      <w:szCs w:val="20"/>
    </w:rPr>
  </w:style>
  <w:style w:type="character" w:customStyle="1" w:styleId="58">
    <w:name w:val="Footnote Text Char"/>
    <w:basedOn w:val="9"/>
    <w:link w:val="24"/>
    <w:semiHidden/>
    <w:qFormat/>
    <w:uiPriority w:val="99"/>
    <w:rPr>
      <w:szCs w:val="20"/>
    </w:rPr>
  </w:style>
  <w:style w:type="character" w:customStyle="1" w:styleId="59">
    <w:name w:val="HTML Preformatted Char"/>
    <w:basedOn w:val="9"/>
    <w:link w:val="28"/>
    <w:semiHidden/>
    <w:qFormat/>
    <w:uiPriority w:val="99"/>
    <w:rPr>
      <w:rFonts w:ascii="Consolas" w:hAnsi="Consolas"/>
      <w:szCs w:val="20"/>
    </w:rPr>
  </w:style>
  <w:style w:type="character" w:customStyle="1" w:styleId="60">
    <w:name w:val="Macro Text Char"/>
    <w:basedOn w:val="9"/>
    <w:link w:val="33"/>
    <w:semiHidden/>
    <w:qFormat/>
    <w:uiPriority w:val="99"/>
    <w:rPr>
      <w:rFonts w:ascii="Consolas" w:hAnsi="Consolas"/>
      <w:szCs w:val="20"/>
    </w:rPr>
  </w:style>
  <w:style w:type="character" w:customStyle="1" w:styleId="61">
    <w:name w:val="Plain Text Char"/>
    <w:basedOn w:val="9"/>
    <w:link w:val="35"/>
    <w:semiHidden/>
    <w:qFormat/>
    <w:uiPriority w:val="99"/>
    <w:rPr>
      <w:rFonts w:ascii="Consolas" w:hAnsi="Consolas"/>
      <w:szCs w:val="21"/>
    </w:rPr>
  </w:style>
  <w:style w:type="character" w:customStyle="1" w:styleId="62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3">
    <w:name w:val="Contact"/>
    <w:basedOn w:val="1"/>
    <w:link w:val="64"/>
    <w:qFormat/>
    <w:uiPriority w:val="99"/>
    <w:pPr>
      <w:spacing w:before="120"/>
    </w:pPr>
    <w:rPr>
      <w:sz w:val="20"/>
    </w:rPr>
  </w:style>
  <w:style w:type="character" w:customStyle="1" w:styleId="64">
    <w:name w:val="Contact Char"/>
    <w:basedOn w:val="9"/>
    <w:link w:val="63"/>
    <w:qFormat/>
    <w:uiPriority w:val="99"/>
    <w:rPr>
      <w:sz w:val="20"/>
    </w:rPr>
  </w:style>
  <w:style w:type="paragraph" w:styleId="65">
    <w:name w:val="List Paragraph"/>
    <w:basedOn w:val="1"/>
    <w:qFormat/>
    <w:uiPriority w:val="34"/>
    <w:pPr>
      <w:ind w:left="720"/>
      <w:contextualSpacing/>
    </w:pPr>
  </w:style>
  <w:style w:type="character" w:customStyle="1" w:styleId="66">
    <w:name w:val="Heading 3 Char"/>
    <w:basedOn w:val="9"/>
    <w:link w:val="4"/>
    <w:qFormat/>
    <w:uiPriority w:val="9"/>
    <w:rPr>
      <w:rFonts w:asciiTheme="minorAscii" w:hAnsiTheme="minorAscii" w:eastAsiaTheme="majorEastAsia" w:cstheme="majorBidi"/>
      <w:color w:val="39A4B6"/>
      <w:sz w:val="28"/>
      <w:szCs w:val="28"/>
      <w:lang w:val="en-US" w:eastAsia="ja-JP" w:bidi="ar-SA"/>
    </w:rPr>
  </w:style>
  <w:style w:type="character" w:customStyle="1" w:styleId="67">
    <w:name w:val="Heading 4 Char"/>
    <w:basedOn w:val="9"/>
    <w:link w:val="5"/>
    <w:qFormat/>
    <w:uiPriority w:val="9"/>
    <w:rPr>
      <w:rFonts w:eastAsiaTheme="majorEastAsia" w:cstheme="majorBidi"/>
      <w:i/>
      <w:iCs/>
      <w:color w:val="39A5B7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E4964-E492-4D5C-A41E-6548D1BBBCF3}">
  <ds:schemaRefs/>
</ds:datastoreItem>
</file>

<file path=customXml/itemProps2.xml><?xml version="1.0" encoding="utf-8"?>
<ds:datastoreItem xmlns:ds="http://schemas.openxmlformats.org/officeDocument/2006/customXml" ds:itemID="{FC286A1A-83A9-49D0-AE61-B506130901B0}">
  <ds:schemaRefs/>
</ds:datastoreItem>
</file>

<file path=customXml/itemProps3.xml><?xml version="1.0" encoding="utf-8"?>
<ds:datastoreItem xmlns:ds="http://schemas.openxmlformats.org/officeDocument/2006/customXml" ds:itemID="{C03343B0-2E37-4E4D-9C2F-1BB515B811A5}">
  <ds:schemaRefs/>
</ds:datastoreItem>
</file>

<file path=customXml/itemProps4.xml><?xml version="1.0" encoding="utf-8"?>
<ds:datastoreItem xmlns:ds="http://schemas.openxmlformats.org/officeDocument/2006/customXml" ds:itemID="{204E295B-0C82-4E18-9B2C-12F2E12A70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TM78592472</Template>
  <Pages>1</Pages>
  <Words>387</Words>
  <Characters>2664</Characters>
  <TotalTime>4</TotalTime>
  <ScaleCrop>false</ScaleCrop>
  <LinksUpToDate>false</LinksUpToDate>
  <CharactersWithSpaces>3236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2025-10-31T02:26:00Z</dcterms:created>
  <dc:creator>Aman Kumar</dc:creator>
  <cp:lastModifiedBy>Aman Kumar</cp:lastModifiedBy>
  <dcterms:modified xsi:type="dcterms:W3CDTF">2026-01-01T03:37:40Z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1033-12.2.0.23196</vt:lpwstr>
  </property>
  <property fmtid="{D5CDD505-2E9C-101B-9397-08002B2CF9AE}" pid="5" name="ICV">
    <vt:lpwstr>7AAC1F57709543CBA1903920AE4C8069_13</vt:lpwstr>
  </property>
</Properties>
</file>